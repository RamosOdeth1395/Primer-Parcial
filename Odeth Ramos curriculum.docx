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14:paraId="1C60D9B6" w14:textId="77777777" w:rsidTr="00A158B7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4412C1E" w14:textId="365FA939" w:rsidR="003D1B71" w:rsidRPr="00665F95" w:rsidRDefault="00CC224C" w:rsidP="003D1B71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5EA8A9C3" wp14:editId="594211D7">
                  <wp:simplePos x="0" y="0"/>
                  <wp:positionH relativeFrom="column">
                    <wp:posOffset>-263525</wp:posOffset>
                  </wp:positionH>
                  <wp:positionV relativeFrom="paragraph">
                    <wp:posOffset>-90170</wp:posOffset>
                  </wp:positionV>
                  <wp:extent cx="2179320" cy="1900555"/>
                  <wp:effectExtent l="76200" t="76200" r="87630" b="975995"/>
                  <wp:wrapNone/>
                  <wp:docPr id="2" name="Imagen 2" descr="Descubre 9 ideas de perritos tiernos y perritos tiernos en este tablero de  Pinterest | perros y bebes, perros cachorros, imagenes de perros y m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ubre 9 ideas de perritos tiernos y perritos tiernos en este tablero de  Pinterest | perros y bebes, perros cachorros, imagenes de perros y má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320" cy="1900555"/>
                          </a:xfrm>
                          <a:prstGeom prst="ellipse">
                            <a:avLst/>
                          </a:prstGeom>
                          <a:ln w="63500" cap="rnd">
                            <a:solidFill>
                              <a:srgbClr val="333333"/>
                            </a:solidFill>
                          </a:ln>
                          <a:effectLst>
                            <a:outerShdw blurRad="381000" dist="292100" dir="5400000" sx="-80000" sy="-18000" rotWithShape="0">
                              <a:srgbClr val="000000">
                                <a:alpha val="22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3000000"/>
                            </a:lightRig>
                          </a:scene3d>
                          <a:sp3d contourW="7620">
                            <a:bevelT w="95250" h="31750"/>
                            <a:contourClr>
                              <a:srgbClr val="333333"/>
                            </a:contourClr>
                          </a:sp3d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2346385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7EC3958" w14:textId="52EF9C61" w:rsidR="003D1B71" w:rsidRPr="00665F95" w:rsidRDefault="00386248" w:rsidP="00310F17">
            <w:pPr>
              <w:pStyle w:val="Ttulo"/>
            </w:pPr>
            <w:proofErr w:type="spellStart"/>
            <w:r>
              <w:t>Odeth</w:t>
            </w:r>
            <w:proofErr w:type="spellEnd"/>
            <w:r>
              <w:t xml:space="preserve"> Monserrat</w:t>
            </w:r>
            <w:r w:rsidR="003D1B71" w:rsidRPr="00665F95">
              <w:rPr>
                <w:lang w:bidi="es-ES"/>
              </w:rPr>
              <w:br/>
            </w:r>
            <w:r>
              <w:t>Ramos Hernández</w:t>
            </w:r>
          </w:p>
        </w:tc>
      </w:tr>
      <w:tr w:rsidR="003D1B71" w:rsidRPr="00CA16E3" w14:paraId="2D611242" w14:textId="77777777" w:rsidTr="00A158B7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14:paraId="4A8CCE71" w14:textId="77777777" w:rsidR="003D1B71" w:rsidRPr="00665F95" w:rsidRDefault="003D1B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16D8AF27" w14:textId="77777777" w:rsidR="003D1B71" w:rsidRPr="00665F95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614A7557" w14:textId="5459930B" w:rsidR="00F06A06" w:rsidRDefault="003D1B71" w:rsidP="00F20161">
            <w:pPr>
              <w:pStyle w:val="Ttulo2"/>
            </w:pPr>
            <w:r w:rsidRPr="00F20161">
              <w:t>Experiencia</w:t>
            </w:r>
          </w:p>
          <w:p w14:paraId="11C42670" w14:textId="28D0C11F" w:rsidR="003D1B71" w:rsidRDefault="00F06A06" w:rsidP="00F06A06">
            <w:r>
              <w:t>Asesoría en materia en impuestos ISR persona física</w:t>
            </w:r>
          </w:p>
          <w:p w14:paraId="2F376AEA" w14:textId="652E7030" w:rsidR="00F06A06" w:rsidRDefault="00F06A06" w:rsidP="00F06A06">
            <w:r>
              <w:t>Asesoría con respecto a código fiscal</w:t>
            </w:r>
          </w:p>
          <w:p w14:paraId="4192D1D5" w14:textId="54599D71" w:rsidR="00F06A06" w:rsidRPr="00F06A06" w:rsidRDefault="00F06A06" w:rsidP="00F06A06">
            <w:r>
              <w:t>Asesorías en pago de cuotas obrero patronal</w:t>
            </w:r>
          </w:p>
          <w:sdt>
            <w:sdtPr>
              <w:id w:val="-1554227259"/>
              <w:placeholder>
                <w:docPart w:val="EC87C59FFFEE4B7FB46989B9449A78F4"/>
              </w:placeholder>
              <w:temporary/>
              <w:showingPlcHdr/>
              <w15:appearance w15:val="hidden"/>
            </w:sdtPr>
            <w:sdtEndPr/>
            <w:sdtContent>
              <w:p w14:paraId="1C5A7D0B" w14:textId="77777777" w:rsidR="003D1B71" w:rsidRPr="00F20161" w:rsidRDefault="003D1B71" w:rsidP="00F20161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14:paraId="567BBE93" w14:textId="49B00A86" w:rsidR="003D1B71" w:rsidRPr="00665F95" w:rsidRDefault="00386248" w:rsidP="00665F95">
            <w:pPr>
              <w:pStyle w:val="Nombredelaescuela"/>
              <w:spacing w:line="216" w:lineRule="auto"/>
            </w:pPr>
            <w:r>
              <w:t xml:space="preserve">Centro de Estudios y Tecnológicos No 5 “Benito </w:t>
            </w:r>
            <w:proofErr w:type="spellStart"/>
            <w:r>
              <w:t>Juarez</w:t>
            </w:r>
            <w:proofErr w:type="spellEnd"/>
            <w:r>
              <w:t>”,</w:t>
            </w:r>
            <w:r w:rsidR="003D1B71" w:rsidRPr="00665F95">
              <w:rPr>
                <w:lang w:bidi="es-ES"/>
              </w:rPr>
              <w:t xml:space="preserve"> </w:t>
            </w:r>
            <w:r>
              <w:t>CDMX</w:t>
            </w:r>
          </w:p>
          <w:p w14:paraId="644AF45A" w14:textId="4B10500E" w:rsidR="003D1B71" w:rsidRDefault="00386248" w:rsidP="00665F95">
            <w:pPr>
              <w:pStyle w:val="Listaconvietas"/>
              <w:spacing w:line="216" w:lineRule="auto"/>
            </w:pPr>
            <w:r>
              <w:t>Promedio de 8.3 curse la carrera de técnico en contaduría, viendo temas realización de registros contables. Temas como pago de impuestos, personas físicas y morales.</w:t>
            </w:r>
          </w:p>
          <w:p w14:paraId="6820D61F" w14:textId="43ADCF4A" w:rsidR="00386248" w:rsidRDefault="00386248" w:rsidP="00386248">
            <w:pPr>
              <w:pStyle w:val="Nombredelaescuela"/>
              <w:spacing w:line="216" w:lineRule="auto"/>
            </w:pPr>
            <w:r>
              <w:t>Escuela Superior de Comercio y Administración, CDMX</w:t>
            </w:r>
          </w:p>
          <w:p w14:paraId="7DF6243E" w14:textId="77777777" w:rsidR="00386248" w:rsidRPr="00665F95" w:rsidRDefault="00386248" w:rsidP="00386248">
            <w:pPr>
              <w:pStyle w:val="Nombredelaescuela"/>
              <w:spacing w:line="216" w:lineRule="auto"/>
            </w:pPr>
          </w:p>
          <w:p w14:paraId="3C6A1370" w14:textId="3C9DA4BB" w:rsidR="00386248" w:rsidRDefault="00386248" w:rsidP="00386248">
            <w:pPr>
              <w:pStyle w:val="Listaconvietas"/>
              <w:spacing w:line="216" w:lineRule="auto"/>
            </w:pPr>
            <w:r>
              <w:t>Actualm</w:t>
            </w:r>
            <w:r w:rsidR="00F06A06">
              <w:t>ente cursando la carrera de Contador Público</w:t>
            </w:r>
          </w:p>
          <w:p w14:paraId="4BDC0925" w14:textId="52D35AF1" w:rsidR="00F06A06" w:rsidRDefault="00F06A06" w:rsidP="00F06A06">
            <w:pPr>
              <w:pStyle w:val="Ttulo2"/>
            </w:pPr>
            <w:r>
              <w:t>Sistemas Contables</w:t>
            </w:r>
          </w:p>
          <w:p w14:paraId="1154A4BF" w14:textId="718E9944" w:rsidR="00F06A06" w:rsidRDefault="00F06A06" w:rsidP="00F06A06">
            <w:pPr>
              <w:pStyle w:val="Prrafodelista"/>
              <w:numPr>
                <w:ilvl w:val="0"/>
                <w:numId w:val="17"/>
              </w:numPr>
            </w:pPr>
            <w:r>
              <w:t xml:space="preserve">Aspel </w:t>
            </w:r>
            <w:proofErr w:type="spellStart"/>
            <w:r>
              <w:t>Coi</w:t>
            </w:r>
            <w:proofErr w:type="spellEnd"/>
          </w:p>
          <w:p w14:paraId="069AA983" w14:textId="7A41A0B1" w:rsidR="00F06A06" w:rsidRDefault="00F06A06" w:rsidP="00F06A06">
            <w:pPr>
              <w:pStyle w:val="Prrafodelista"/>
              <w:numPr>
                <w:ilvl w:val="0"/>
                <w:numId w:val="17"/>
              </w:numPr>
            </w:pPr>
            <w:r>
              <w:t>Aspel SAE</w:t>
            </w:r>
          </w:p>
          <w:p w14:paraId="42BE9173" w14:textId="0DD393AC" w:rsidR="00F06A06" w:rsidRPr="00F06A06" w:rsidRDefault="00F06A06" w:rsidP="00F06A06">
            <w:pPr>
              <w:pStyle w:val="Prrafodelista"/>
              <w:numPr>
                <w:ilvl w:val="0"/>
                <w:numId w:val="17"/>
              </w:numPr>
            </w:pPr>
            <w:r>
              <w:t xml:space="preserve">Aspel </w:t>
            </w:r>
            <w:proofErr w:type="spellStart"/>
            <w:r>
              <w:t>Noi</w:t>
            </w:r>
            <w:proofErr w:type="spellEnd"/>
          </w:p>
          <w:p w14:paraId="4A68D9A5" w14:textId="77777777" w:rsidR="00386248" w:rsidRPr="00665F95" w:rsidRDefault="00386248" w:rsidP="00386248">
            <w:pPr>
              <w:pStyle w:val="Listaconvietas"/>
              <w:numPr>
                <w:ilvl w:val="0"/>
                <w:numId w:val="0"/>
              </w:numPr>
              <w:spacing w:line="216" w:lineRule="auto"/>
              <w:ind w:left="360"/>
            </w:pPr>
          </w:p>
          <w:p w14:paraId="2A8D1091" w14:textId="4CD6A882" w:rsidR="003D1B71" w:rsidRPr="00F20161" w:rsidRDefault="00F06A06" w:rsidP="00F20161">
            <w:pPr>
              <w:pStyle w:val="Ttulo2"/>
            </w:pPr>
            <w:r>
              <w:t>Habilidades</w:t>
            </w:r>
          </w:p>
          <w:p w14:paraId="00C1456C" w14:textId="3661FB82" w:rsidR="003D1B71" w:rsidRDefault="00F06A06" w:rsidP="00F06A0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Liderazgo </w:t>
            </w:r>
          </w:p>
          <w:p w14:paraId="67FA6DF6" w14:textId="3FFDED40" w:rsidR="00F06A06" w:rsidRDefault="00F06A06" w:rsidP="00F06A0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 xml:space="preserve">Comunicación asertiva </w:t>
            </w:r>
          </w:p>
          <w:p w14:paraId="0B837437" w14:textId="5F0403F3" w:rsidR="00F06A06" w:rsidRDefault="00F06A06" w:rsidP="00F06A0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Resolución de Problemas</w:t>
            </w:r>
          </w:p>
          <w:p w14:paraId="381876FE" w14:textId="51DE1F20" w:rsidR="00F06A06" w:rsidRPr="00665F95" w:rsidRDefault="00F06A06" w:rsidP="00F06A06">
            <w:pPr>
              <w:pStyle w:val="Prrafodelista"/>
              <w:numPr>
                <w:ilvl w:val="0"/>
                <w:numId w:val="16"/>
              </w:numPr>
              <w:spacing w:line="216" w:lineRule="auto"/>
            </w:pPr>
            <w:r>
              <w:t>Trabajo en equipo</w:t>
            </w:r>
          </w:p>
          <w:p w14:paraId="1191034C" w14:textId="66F557B1" w:rsidR="003D1B71" w:rsidRPr="00F20161" w:rsidRDefault="00F06A06" w:rsidP="00F20161">
            <w:pPr>
              <w:pStyle w:val="Ttulo2"/>
            </w:pPr>
            <w:r>
              <w:t>Logros</w:t>
            </w:r>
          </w:p>
          <w:p w14:paraId="033843E5" w14:textId="681D6CF5" w:rsidR="003D1B71" w:rsidRPr="00665F95" w:rsidRDefault="00F06A06" w:rsidP="00665F95">
            <w:pPr>
              <w:spacing w:line="216" w:lineRule="auto"/>
            </w:pPr>
            <w:r>
              <w:t>Dominación básica en temas de operaciones contables análisis contable. Saber los requerimientos básicos para la creación de una empresa/emprendimiento</w:t>
            </w:r>
          </w:p>
          <w:p w14:paraId="20915989" w14:textId="073013AE" w:rsidR="003D1B71" w:rsidRPr="00F20161" w:rsidRDefault="00F06A06" w:rsidP="00F20161">
            <w:pPr>
              <w:pStyle w:val="Ttulo2"/>
            </w:pPr>
            <w:r>
              <w:t>Acerca de mi</w:t>
            </w:r>
          </w:p>
          <w:p w14:paraId="0324947C" w14:textId="08D4EEFA" w:rsidR="003D1B71" w:rsidRPr="00665F95" w:rsidRDefault="00F06A06" w:rsidP="00665F95">
            <w:pPr>
              <w:spacing w:line="216" w:lineRule="auto"/>
              <w:rPr>
                <w:sz w:val="24"/>
                <w:szCs w:val="24"/>
              </w:rPr>
            </w:pPr>
            <w:r>
              <w:t>Dispuesta a estudiar continuamente y aprender, eficiente y comprometida con el conocimiento.</w:t>
            </w:r>
          </w:p>
        </w:tc>
      </w:tr>
      <w:tr w:rsidR="003D1B71" w:rsidRPr="00CA16E3" w14:paraId="479A021A" w14:textId="77777777" w:rsidTr="003D1B71">
        <w:trPr>
          <w:trHeight w:val="1164"/>
        </w:trPr>
        <w:tc>
          <w:tcPr>
            <w:tcW w:w="720" w:type="dxa"/>
          </w:tcPr>
          <w:p w14:paraId="00062877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74B0BBA" w14:textId="77777777" w:rsidR="003D1B71" w:rsidRPr="00CA16E3" w:rsidRDefault="003D1B71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14:paraId="650D9A06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55DAD7EA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  <w:tr w:rsidR="003D1B71" w:rsidRPr="00CA16E3" w14:paraId="4C71B06C" w14:textId="77777777" w:rsidTr="003D1B71">
        <w:trPr>
          <w:trHeight w:val="543"/>
        </w:trPr>
        <w:tc>
          <w:tcPr>
            <w:tcW w:w="720" w:type="dxa"/>
          </w:tcPr>
          <w:p w14:paraId="7A4F6DF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43AAAB8" w14:textId="77777777" w:rsidR="003D1B71" w:rsidRPr="00CA16E3" w:rsidRDefault="003D1B71" w:rsidP="006D79A8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37137867" wp14:editId="00FEDB91">
                      <wp:extent cx="337185" cy="333375"/>
                      <wp:effectExtent l="0" t="0" r="5715" b="9525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190F28" id="Grupo 21" o:spid="_x0000_s1026" alt="Icono de gps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">
                      <v:shape id="Forma libre: Forma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9B436C6" w14:textId="418D200B" w:rsidR="003D1B71" w:rsidRPr="00CA16E3" w:rsidRDefault="00386248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 xml:space="preserve">Unidad Hab Gustavo Baz Edif 1-B </w:t>
            </w:r>
            <w:proofErr w:type="spellStart"/>
            <w:r>
              <w:rPr>
                <w:lang w:val="es-ES_tradnl"/>
              </w:rPr>
              <w:t>depto</w:t>
            </w:r>
            <w:proofErr w:type="spellEnd"/>
            <w:r>
              <w:rPr>
                <w:lang w:val="es-ES_tradnl"/>
              </w:rPr>
              <w:t xml:space="preserve"> 103</w:t>
            </w:r>
          </w:p>
          <w:p w14:paraId="41A63347" w14:textId="50F70CA1" w:rsidR="003D1B71" w:rsidRPr="00CA16E3" w:rsidRDefault="00386248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Tultitlán 54934</w:t>
            </w:r>
          </w:p>
        </w:tc>
        <w:tc>
          <w:tcPr>
            <w:tcW w:w="423" w:type="dxa"/>
            <w:vMerge/>
          </w:tcPr>
          <w:p w14:paraId="200A1378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D99B2E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63504B78" w14:textId="77777777" w:rsidTr="003D1B71">
        <w:trPr>
          <w:trHeight w:val="183"/>
        </w:trPr>
        <w:tc>
          <w:tcPr>
            <w:tcW w:w="720" w:type="dxa"/>
          </w:tcPr>
          <w:p w14:paraId="4089EAEA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605D805" w14:textId="77777777" w:rsidR="003D1B71" w:rsidRPr="00CA16E3" w:rsidRDefault="003D1B71" w:rsidP="00222466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293CF67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22C7BAA7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5406C678" w14:textId="77777777" w:rsidTr="003D1B71">
        <w:trPr>
          <w:trHeight w:val="624"/>
        </w:trPr>
        <w:tc>
          <w:tcPr>
            <w:tcW w:w="720" w:type="dxa"/>
          </w:tcPr>
          <w:p w14:paraId="1A6C1A48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038EDE9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C39FC7A" wp14:editId="6797B401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AF0C3BB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">
                      <v:shape id="Forma libre: Forma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30BCE7F" w14:textId="717C315D" w:rsidR="003D1B71" w:rsidRPr="00CA16E3" w:rsidRDefault="00386248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5611993585</w:t>
            </w:r>
          </w:p>
        </w:tc>
        <w:tc>
          <w:tcPr>
            <w:tcW w:w="423" w:type="dxa"/>
            <w:vMerge/>
          </w:tcPr>
          <w:p w14:paraId="56FDC99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612B4519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36EA27D8" w14:textId="77777777" w:rsidTr="003D1B71">
        <w:trPr>
          <w:trHeight w:val="183"/>
        </w:trPr>
        <w:tc>
          <w:tcPr>
            <w:tcW w:w="720" w:type="dxa"/>
          </w:tcPr>
          <w:p w14:paraId="22F8C323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3C62CB84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5264A77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90383F6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1C486C58" w14:textId="77777777" w:rsidTr="003D1B71">
        <w:trPr>
          <w:trHeight w:val="633"/>
        </w:trPr>
        <w:tc>
          <w:tcPr>
            <w:tcW w:w="720" w:type="dxa"/>
          </w:tcPr>
          <w:p w14:paraId="50075B24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5404D78" w14:textId="77777777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n-US" w:eastAsia="zh-CN"/>
              </w:rPr>
              <mc:AlternateContent>
                <mc:Choice Requires="wpg">
                  <w:drawing>
                    <wp:inline distT="0" distB="0" distL="0" distR="0" wp14:anchorId="41E16DF1" wp14:editId="00439FC1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73241C1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">
                      <v:shape id="Forma libre: Forma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6" o:title="Icono de correo electrónico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EE8C2D1" w14:textId="5280A0AD" w:rsidR="003D1B71" w:rsidRPr="00CA16E3" w:rsidRDefault="00386248" w:rsidP="00380FD1">
            <w:pPr>
              <w:pStyle w:val="Informacin"/>
              <w:rPr>
                <w:lang w:val="es-ES_tradnl"/>
              </w:rPr>
            </w:pPr>
            <w:r>
              <w:rPr>
                <w:lang w:val="es-ES_tradnl"/>
              </w:rPr>
              <w:t>Mh1579132@gmail.com</w:t>
            </w:r>
          </w:p>
        </w:tc>
        <w:tc>
          <w:tcPr>
            <w:tcW w:w="423" w:type="dxa"/>
            <w:vMerge/>
          </w:tcPr>
          <w:p w14:paraId="5286BE0A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163577FA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71FA1D91" w14:textId="77777777" w:rsidTr="003D1B71">
        <w:trPr>
          <w:trHeight w:val="174"/>
        </w:trPr>
        <w:tc>
          <w:tcPr>
            <w:tcW w:w="720" w:type="dxa"/>
          </w:tcPr>
          <w:p w14:paraId="21711A20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B041346" w14:textId="77777777" w:rsidR="003D1B71" w:rsidRPr="00CA16E3" w:rsidRDefault="003D1B71" w:rsidP="00B6466C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14:paraId="36640925" w14:textId="77777777" w:rsidR="003D1B71" w:rsidRPr="00CA16E3" w:rsidRDefault="003D1B71" w:rsidP="00590471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36BFAA6E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45F58E87" w14:textId="77777777" w:rsidTr="003D1B71">
        <w:trPr>
          <w:trHeight w:val="633"/>
        </w:trPr>
        <w:tc>
          <w:tcPr>
            <w:tcW w:w="720" w:type="dxa"/>
          </w:tcPr>
          <w:p w14:paraId="234D3B30" w14:textId="77777777" w:rsidR="003D1B71" w:rsidRPr="00CA16E3" w:rsidRDefault="003D1B71" w:rsidP="006D79A8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4E46F7C" w14:textId="30CF1BC0" w:rsidR="003D1B71" w:rsidRPr="00CA16E3" w:rsidRDefault="003D1B71" w:rsidP="006D79A8">
            <w:pPr>
              <w:pStyle w:val="Informacin"/>
              <w:jc w:val="center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14:paraId="2A95DA17" w14:textId="7BE239C4" w:rsidR="003D1B71" w:rsidRPr="00CA16E3" w:rsidRDefault="003D1B71" w:rsidP="00380FD1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14:paraId="51DC695D" w14:textId="77777777" w:rsidR="003D1B71" w:rsidRPr="00CA16E3" w:rsidRDefault="003D1B71" w:rsidP="00A14C79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14:paraId="0FC2F9CB" w14:textId="77777777" w:rsidR="003D1B71" w:rsidRPr="00CA16E3" w:rsidRDefault="003D1B71" w:rsidP="005801E5">
            <w:pPr>
              <w:pStyle w:val="Ttulo1"/>
              <w:rPr>
                <w:lang w:val="es-ES_tradnl"/>
              </w:rPr>
            </w:pPr>
          </w:p>
        </w:tc>
      </w:tr>
      <w:tr w:rsidR="003D1B71" w:rsidRPr="00CA16E3" w14:paraId="223896C7" w14:textId="77777777" w:rsidTr="00665F95">
        <w:trPr>
          <w:trHeight w:val="4071"/>
        </w:trPr>
        <w:tc>
          <w:tcPr>
            <w:tcW w:w="720" w:type="dxa"/>
          </w:tcPr>
          <w:p w14:paraId="7869AA34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14:paraId="08B392F1" w14:textId="77777777" w:rsidR="003D1B71" w:rsidRPr="00CA16E3" w:rsidRDefault="003D1B71" w:rsidP="00222466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</w:tcPr>
          <w:p w14:paraId="6C18D96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14:paraId="10583010" w14:textId="77777777" w:rsidR="003D1B71" w:rsidRPr="00CA16E3" w:rsidRDefault="003D1B71" w:rsidP="00222466">
            <w:pPr>
              <w:rPr>
                <w:lang w:val="es-ES_tradnl"/>
              </w:rPr>
            </w:pPr>
          </w:p>
        </w:tc>
      </w:tr>
    </w:tbl>
    <w:p w14:paraId="6FFD1646" w14:textId="77777777"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54B318" w14:textId="77777777" w:rsidR="00FB6F6A" w:rsidRDefault="00FB6F6A" w:rsidP="00590471">
      <w:r>
        <w:separator/>
      </w:r>
    </w:p>
  </w:endnote>
  <w:endnote w:type="continuationSeparator" w:id="0">
    <w:p w14:paraId="779D72DD" w14:textId="77777777" w:rsidR="00FB6F6A" w:rsidRDefault="00FB6F6A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CC92E0" w14:textId="77777777" w:rsidR="00FB6F6A" w:rsidRDefault="00FB6F6A" w:rsidP="00590471">
      <w:r>
        <w:separator/>
      </w:r>
    </w:p>
  </w:footnote>
  <w:footnote w:type="continuationSeparator" w:id="0">
    <w:p w14:paraId="01E0EBD1" w14:textId="77777777" w:rsidR="00FB6F6A" w:rsidRDefault="00FB6F6A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0B279A" w14:textId="77777777" w:rsidR="00590471" w:rsidRPr="00665F95" w:rsidRDefault="00310F17" w:rsidP="00060042">
    <w:pPr>
      <w:pStyle w:val="Textoindependiente"/>
    </w:pPr>
    <w:r w:rsidRPr="00CA16E3">
      <w:rPr>
        <w:noProof/>
        <w:lang w:val="en-US" w:eastAsia="zh-CN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B60CBD5" wp14:editId="2B78A3EA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345F233" id="Grupo 26" o:spid="_x0000_s1026" alt="&quot;&quot;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">
              <v:group id="Grupo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orma libre: Forma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upo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7B64DA4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02AB7B66"/>
    <w:multiLevelType w:val="hybridMultilevel"/>
    <w:tmpl w:val="82DA7E6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74012EA"/>
    <w:multiLevelType w:val="hybridMultilevel"/>
    <w:tmpl w:val="A434F44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9"/>
  </w:num>
  <w:num w:numId="4">
    <w:abstractNumId w:val="15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4"/>
  </w:num>
  <w:num w:numId="16">
    <w:abstractNumId w:val="11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248"/>
    <w:rsid w:val="00060042"/>
    <w:rsid w:val="0008685D"/>
    <w:rsid w:val="00090860"/>
    <w:rsid w:val="00112FD7"/>
    <w:rsid w:val="00150ABD"/>
    <w:rsid w:val="001946FC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53B60"/>
    <w:rsid w:val="00376291"/>
    <w:rsid w:val="00380FD1"/>
    <w:rsid w:val="00383D02"/>
    <w:rsid w:val="00385DE7"/>
    <w:rsid w:val="00386248"/>
    <w:rsid w:val="003D1B71"/>
    <w:rsid w:val="003E73F9"/>
    <w:rsid w:val="004E158A"/>
    <w:rsid w:val="00565C77"/>
    <w:rsid w:val="0056708E"/>
    <w:rsid w:val="005801E5"/>
    <w:rsid w:val="00590471"/>
    <w:rsid w:val="005D01FA"/>
    <w:rsid w:val="00653E17"/>
    <w:rsid w:val="00665F95"/>
    <w:rsid w:val="006A08E8"/>
    <w:rsid w:val="006D79A8"/>
    <w:rsid w:val="0072353B"/>
    <w:rsid w:val="007575B6"/>
    <w:rsid w:val="007721CF"/>
    <w:rsid w:val="007B3C81"/>
    <w:rsid w:val="007D67CA"/>
    <w:rsid w:val="007E668F"/>
    <w:rsid w:val="007F5B63"/>
    <w:rsid w:val="00803A0A"/>
    <w:rsid w:val="00846CB9"/>
    <w:rsid w:val="008566AA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A16E3"/>
    <w:rsid w:val="00CC224C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06A06"/>
    <w:rsid w:val="00F20161"/>
    <w:rsid w:val="00F3235D"/>
    <w:rsid w:val="00F32393"/>
    <w:rsid w:val="00F878BD"/>
    <w:rsid w:val="00FB6F6A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4100A46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Textoindependiente"/>
    <w:next w:val="Normal"/>
    <w:link w:val="Ttul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TtuloCar">
    <w:name w:val="Título Car"/>
    <w:basedOn w:val="Fuentedeprrafopredeter"/>
    <w:link w:val="Ttul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cionar1">
    <w:name w:val="Mencionar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1">
    <w:name w:val="Hashtag1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ia%20Llamas\AppData\Roaming\Microsoft\Template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87C59FFFEE4B7FB46989B9449A78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7B12E6-4577-448A-A2E2-D2FEAF556711}"/>
      </w:docPartPr>
      <w:docPartBody>
        <w:p w:rsidR="00000000" w:rsidRDefault="004B08D5">
          <w:pPr>
            <w:pStyle w:val="EC87C59FFFEE4B7FB46989B9449A78F4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8D5"/>
    <w:rsid w:val="004B08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A219FA91DA7489EAA66AB5A3F760E15">
    <w:name w:val="7A219FA91DA7489EAA66AB5A3F760E15"/>
  </w:style>
  <w:style w:type="paragraph" w:customStyle="1" w:styleId="284EF93CD61843A1B0EDD7F659607791">
    <w:name w:val="284EF93CD61843A1B0EDD7F659607791"/>
  </w:style>
  <w:style w:type="paragraph" w:customStyle="1" w:styleId="54082C8DC4244401B350553F9A2BC03C">
    <w:name w:val="54082C8DC4244401B350553F9A2BC03C"/>
  </w:style>
  <w:style w:type="paragraph" w:customStyle="1" w:styleId="59A75B75C8D4435C8431276BAAAEDD38">
    <w:name w:val="59A75B75C8D4435C8431276BAAAEDD38"/>
  </w:style>
  <w:style w:type="paragraph" w:customStyle="1" w:styleId="841622FB1FD54F2F93731B040C107447">
    <w:name w:val="841622FB1FD54F2F93731B040C107447"/>
  </w:style>
  <w:style w:type="paragraph" w:customStyle="1" w:styleId="240FA8489F834050BE92FEEBCC29A834">
    <w:name w:val="240FA8489F834050BE92FEEBCC29A834"/>
  </w:style>
  <w:style w:type="paragraph" w:customStyle="1" w:styleId="A4A52DC4AB89476F88F9A992E839736E">
    <w:name w:val="A4A52DC4AB89476F88F9A992E839736E"/>
  </w:style>
  <w:style w:type="paragraph" w:customStyle="1" w:styleId="702946BAFB3F4398A37B4589340B2214">
    <w:name w:val="702946BAFB3F4398A37B4589340B2214"/>
  </w:style>
  <w:style w:type="paragraph" w:customStyle="1" w:styleId="E88D4A16C1774858A8D2867466F50490">
    <w:name w:val="E88D4A16C1774858A8D2867466F50490"/>
  </w:style>
  <w:style w:type="paragraph" w:customStyle="1" w:styleId="F09BC829D3BF41259F9CB0A4258A3ACC">
    <w:name w:val="F09BC829D3BF41259F9CB0A4258A3ACC"/>
  </w:style>
  <w:style w:type="paragraph" w:customStyle="1" w:styleId="D2EC7D9389924AD7AAF3CFCAC6B25F34">
    <w:name w:val="D2EC7D9389924AD7AAF3CFCAC6B25F34"/>
  </w:style>
  <w:style w:type="paragraph" w:customStyle="1" w:styleId="E72C7AAD6D484A83AF73FAAF9B2F8025">
    <w:name w:val="E72C7AAD6D484A83AF73FAAF9B2F8025"/>
  </w:style>
  <w:style w:type="paragraph" w:customStyle="1" w:styleId="D17C954B264749179E792B7DEE433C99">
    <w:name w:val="D17C954B264749179E792B7DEE433C99"/>
  </w:style>
  <w:style w:type="paragraph" w:customStyle="1" w:styleId="A2F36CD898F6464B84D1431C2500E072">
    <w:name w:val="A2F36CD898F6464B84D1431C2500E072"/>
  </w:style>
  <w:style w:type="paragraph" w:customStyle="1" w:styleId="22CF4E08E42B4D57B80FFC6648F27DAE">
    <w:name w:val="22CF4E08E42B4D57B80FFC6648F27DAE"/>
  </w:style>
  <w:style w:type="paragraph" w:customStyle="1" w:styleId="C133A779AB1440E6B99D1AD56FCA5DFC">
    <w:name w:val="C133A779AB1440E6B99D1AD56FCA5DFC"/>
  </w:style>
  <w:style w:type="paragraph" w:customStyle="1" w:styleId="BD18245E09684DEFA4327B9F0A871E16">
    <w:name w:val="BD18245E09684DEFA4327B9F0A871E16"/>
  </w:style>
  <w:style w:type="paragraph" w:customStyle="1" w:styleId="6E591D6670494547AFA518D451D58170">
    <w:name w:val="6E591D6670494547AFA518D451D58170"/>
  </w:style>
  <w:style w:type="paragraph" w:customStyle="1" w:styleId="8255D536E5904343BB842F44966EA8E6">
    <w:name w:val="8255D536E5904343BB842F44966EA8E6"/>
  </w:style>
  <w:style w:type="paragraph" w:customStyle="1" w:styleId="EC87C59FFFEE4B7FB46989B9449A78F4">
    <w:name w:val="EC87C59FFFEE4B7FB46989B9449A78F4"/>
  </w:style>
  <w:style w:type="paragraph" w:customStyle="1" w:styleId="0FC78C5E02F742B08E419A58E33DC183">
    <w:name w:val="0FC78C5E02F742B08E419A58E33DC183"/>
  </w:style>
  <w:style w:type="paragraph" w:customStyle="1" w:styleId="D6EA6FF2FEA34DCE87CC0967D793CCDC">
    <w:name w:val="D6EA6FF2FEA34DCE87CC0967D793CCDC"/>
  </w:style>
  <w:style w:type="paragraph" w:customStyle="1" w:styleId="50298406584A4432B904298CB7188833">
    <w:name w:val="50298406584A4432B904298CB7188833"/>
  </w:style>
  <w:style w:type="paragraph" w:customStyle="1" w:styleId="895708182BAB4E0B86648BD1C69586B0">
    <w:name w:val="895708182BAB4E0B86648BD1C69586B0"/>
  </w:style>
  <w:style w:type="paragraph" w:customStyle="1" w:styleId="6A8505C6D3134C2292F40424E44DC091">
    <w:name w:val="6A8505C6D3134C2292F40424E44DC091"/>
  </w:style>
  <w:style w:type="paragraph" w:customStyle="1" w:styleId="412FB84BFE2249A3A7239FB157EF6B91">
    <w:name w:val="412FB84BFE2249A3A7239FB157EF6B91"/>
  </w:style>
  <w:style w:type="paragraph" w:customStyle="1" w:styleId="0C7E02E177744161A6809A2611F39675">
    <w:name w:val="0C7E02E177744161A6809A2611F39675"/>
  </w:style>
  <w:style w:type="paragraph" w:customStyle="1" w:styleId="81171246CE914B2F868052E676185B1F">
    <w:name w:val="81171246CE914B2F868052E676185B1F"/>
  </w:style>
  <w:style w:type="paragraph" w:customStyle="1" w:styleId="BD086A1A86894FD795392B97483B0030">
    <w:name w:val="BD086A1A86894FD795392B97483B0030"/>
  </w:style>
  <w:style w:type="paragraph" w:customStyle="1" w:styleId="CCC1DC81C947463F8DC192AF3A7D143D">
    <w:name w:val="CCC1DC81C947463F8DC192AF3A7D143D"/>
  </w:style>
  <w:style w:type="paragraph" w:customStyle="1" w:styleId="72716863084C498BA1A86E666B0B5234">
    <w:name w:val="72716863084C498BA1A86E666B0B5234"/>
  </w:style>
  <w:style w:type="paragraph" w:customStyle="1" w:styleId="DE148FF1D8F94B99B04B7B6DB6F33B05">
    <w:name w:val="DE148FF1D8F94B99B04B7B6DB6F33B05"/>
  </w:style>
  <w:style w:type="paragraph" w:customStyle="1" w:styleId="7F707489D127454084B728EEE7279407">
    <w:name w:val="7F707489D127454084B728EEE7279407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C925B299E1324117AE1D584FBE4695A1">
    <w:name w:val="C925B299E1324117AE1D584FBE4695A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1</Pages>
  <Words>164</Words>
  <Characters>906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2025-09-08T16:08:00Z</dcterms:created>
  <dcterms:modified xsi:type="dcterms:W3CDTF">2025-09-08T16:34:00Z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